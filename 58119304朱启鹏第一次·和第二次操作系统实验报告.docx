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767" w:firstLineChars="40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第一次操作系统实验报告</w:t>
      </w:r>
    </w:p>
    <w:p>
      <w:pPr>
        <w:ind w:left="420" w:leftChars="0" w:firstLine="4693" w:firstLineChars="1948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学号：58119304 </w:t>
      </w:r>
    </w:p>
    <w:p>
      <w:pPr>
        <w:ind w:firstLine="6960" w:firstLineChars="29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姓名：朱启鹏</w:t>
      </w:r>
    </w:p>
    <w:p>
      <w:pPr>
        <w:ind w:firstLine="6000" w:firstLineChars="25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报告日期：2021/04/03</w:t>
      </w:r>
    </w:p>
    <w:p>
      <w:pPr>
        <w:numPr>
          <w:ilvl w:val="0"/>
          <w:numId w:val="1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实验目的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 xml:space="preserve"> </w:t>
      </w:r>
      <w:r>
        <w:rPr>
          <w:rFonts w:hint="eastAsia"/>
          <w:b/>
          <w:bCs/>
          <w:sz w:val="36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简单了解Linux开发系统的编译环境，熟悉编译系统常见的命令，并学会在Linux开发系统编译简单的c++程序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实验内容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1. 虚拟机下载和安装 VMware or VirtualBox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 Linux 安装，系统的启动、登录和停止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3.简单的系统命令ls、cd、pwd、cp、rm、mkdir、rmdirmv、cat、more、find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df、fsck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4.文件系统的shell命令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5.源程序的编辑、编译和链接Windows / Linux环境下的进程启动、察看、中止(正常、异常)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三、实验过程</w:t>
      </w:r>
    </w:p>
    <w:p>
      <w:pPr>
        <w:numPr>
          <w:ilvl w:val="0"/>
          <w:numId w:val="0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1.安装软件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eastAsia"/>
          <w:b/>
          <w:bCs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此次采用的安装源是VMware Workstation 8.0.4正式版(汉化包+序列号)下载地址： http://www.linuxidc.com/Linux/2012-11/74433.htm，使用的镜像为\ubuntu-20.04.2.0-desktop-amd64.iso标准安装版。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72510" cy="2672715"/>
            <wp:effectExtent l="0" t="0" r="8890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2.常用命令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2.1 ls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（英文全拼：list files）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命令用于显示指定工作目录下之内容（列出目前工作目录所含之文件及子目录)。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语法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ls [-alrtAFR] [name...]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参数 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45180" cy="5029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-a 显示所有文件及目录 (. 开头的隐藏文件也会列出)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69920" cy="4800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-l 除文件名称外，亦将文件型态、权限、拥有者、文件大小等资讯详细列出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23260" cy="102870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-r 将文件以相反次序显示(原定依英文字母次序)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39440" cy="50292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-t 将文件依建立时间之先后次序列出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36620" cy="28956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-A 同 -a ，但不列出 "." (目前目录) 及 ".." (父目录)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58540" cy="108966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-F 在列出的文件名称后加一符号；例如可执行档则加 "*", 目录则加 "/"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-R 若目录下有文件，则以下之文件亦皆依序列出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15640" cy="86106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2.2 cd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（英文全拼：change directory）命令用于切换当前工作目录。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其中 dirName 表示法可为绝对路径或相对路径。若目录名称省略，则变换至使用者的 home 目录 (也就是刚 login 时所在的目录)。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另外，~ 也表示为 home 目录 的意思， . 则是表示目前所在的目录， .. 则表示目前目录位置的上一层目录。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语法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cd [dirName]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dirName：要切换的目标目录。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实例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（1）cd 进入用户主目录 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（2）cd ~ 进入用户主目录 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（3）cd - 返回进入此目录之前所在目录 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（4）cd .. 返回上一级目录 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（5）cd ../..返回上两级目录 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（6）cd !$ 把上个命令的参数作为cd 参数使用 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748915"/>
            <wp:effectExtent l="0" t="0" r="1460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2.3 pwd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（英文全拼：print work directory） 命令用于显示工作目录。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执行 pwd 指令可立刻得知您目前所在的工作目录的绝对路径名称。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语法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pwd [选项]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-L：--logical，显示当前的路径，有连接文件时，直接显示连接文件的路径，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(不加参数时默认此方式)，参考示例1。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-p：--physical，显示当前的路径，有连接文件时，不使用连接路径，直接显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示连接文件所指向的文件，参考示例2。 当包含多层连接文件时，显示连接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文件最终指向的文件，参考示例3。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--help：显示帮助信息。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--version：显示版本信息。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99355" cy="2025015"/>
            <wp:effectExtent l="0" t="0" r="1460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r="5133" b="1178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22215" cy="2225040"/>
            <wp:effectExtent l="0" t="0" r="698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2.4 cp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用于复制文件或目录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cp命令语法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cp [options] sourcedir   destdir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参数说明：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-a：此选项通常在复制目录时使用，它保留链接、文件属性，并复制目录下的所有内容。其作用等于dpR参数组合。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-d：复制时保留链接。这里所说的链接相当于Windows系统中的快捷方式。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-f：覆盖已经存在的目标文件而不给出提示。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-i：与-f选项相反，在覆盖目标文件之前给出提示，要求用户确认是否覆盖，回答"y"时目标文件将被覆盖。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-p：除复制文件的内容外，还把修改时间和访问权限也复制到新文件中。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-r：若给出的源文件是一个目录文件，此时将复制该目录下所有的子目录和文件。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-l：不复制文件，只是生成链接文件。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77335" cy="1257300"/>
            <wp:effectExtent l="0" t="0" r="6985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   cpp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71800" cy="830580"/>
            <wp:effectExtent l="0" t="0" r="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   cpp1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499360" cy="1021080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84955" cy="822960"/>
            <wp:effectExtent l="0" t="0" r="14605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2.5 rm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（英文全拼：remove）命令用于删除一个文件或者目录。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87775" cy="396240"/>
            <wp:effectExtent l="0" t="0" r="698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语法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rm [options] name...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-i 删除前逐一询问确认。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-f 即使原档案属性设为唯读，亦直接删除，无需逐一确认。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-r 将目录及以下之档案亦逐一删除。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-rf将会删除/opt/svn/目录以及其下所有文件夹，包括文件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实例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删除文件可以直接使用rm命令，若删除目录则必须配合选项"-r"，例如：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77765" cy="3411220"/>
            <wp:effectExtent l="0" t="0" r="5715" b="25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029835" cy="2651760"/>
            <wp:effectExtent l="0" t="0" r="14605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2.6 mkdir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mkdir 命令的功能是创建一个或多个新的目录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语法：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mkdir [option] path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参数：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-m:   对新新建目录设置权限。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-p:   可以是一个路径名称。此时若路径的某一级目录尚不存在，使有该选项后系统会自动建立这些目录，即一次性建立多级目录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924935" cy="2552700"/>
            <wp:effectExtent l="0" t="0" r="6985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98520" cy="1897380"/>
            <wp:effectExtent l="0" t="0" r="0" b="762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7935" cy="3619500"/>
            <wp:effectExtent l="0" t="0" r="6985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2.7 rmdir命令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该命令从一个目录中删除一个或多个子目录项，删除某目录时也必须具有对父目录的写权限。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命令格式：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[选项]... 目录...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命令参数：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p 递归删除目录dirname，当子目录删除后其父目录为空时，也一同被删除。如果整个路径被删除或者由于某种原因保留部分路径，则系统在标准输出上显示相应的信息。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-v, --verbose  显示指令执行过程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75660" cy="1089660"/>
            <wp:effectExtent l="0" t="0" r="7620" b="76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0635" cy="1409700"/>
            <wp:effectExtent l="0" t="0" r="14605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2.8 mv移动命令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 : mv [选项]… [-T] 源文件 目标文件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或：mv [选项]… 源文件… 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或：mv [选项]… -t 目录 源文件…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--backup[=CONTROL]       为每个已存在的目标文件创建备份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-b                           类似--backup 但不接受参数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-f, --force                  覆盖前不询问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-i, --interactive            覆盖前询问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-n, –nechoo-clobber             不覆盖已存在文件 如果您指定了-i、-f、-n 中的多个，仅最后一个生效。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--strip-trailing-slashes  去掉每个源文件参数尾部的斜线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-S, --suffix=SUFFIX           替换常用的备份文件后缀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-t, --target-directory=DIRECTORY    将所有参数指定的源文件或目录 移动至 指定目录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-T, --no-target-directory    将目标文件视作普通文件处理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-u, --update            只在源文件文件比目标文件新，或目标文件不存在时才进行移动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-v, --verbose        详细显示进行的步骤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9235" cy="3780155"/>
            <wp:effectExtent l="0" t="0" r="14605" b="1460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78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92575" cy="563880"/>
            <wp:effectExtent l="0" t="0" r="6985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4015" cy="3429000"/>
            <wp:effectExtent l="0" t="0" r="6985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2555" cy="2286000"/>
            <wp:effectExtent l="0" t="0" r="14605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2.9 cat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linux下的一个文本输出命令，通常是用于观看某个文件的内容的；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cat主要有三大功能：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1.一次显示整个文件。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cat   filename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2.从键盘创建一个文件。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cat  &gt;  filename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只能创建新文件,不能编辑已有文件.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3.将几个文件合并为一个文件。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$cat   file1   file2  &gt; 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cat具体命令格式为 : cat [-AbeEnstTuv] [--help] [--version] fileName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说明：把档案串连接后传到基本输出(屏幕或加 &gt; fileName 到另一个档案)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或 –number 由 1 开始对所有输出的行数编号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或 –number-nonblank 和 -n 相似，只不过对于空白行不编号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或 –squeeze-blank 当遇到有连续两行以上的空白行，就代换为一行的空白行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或 –show-nonprinting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-n linuxfile1 &gt; linuxfile2 把 linuxfile1 的档案内容加上行号后输入 linuxfile2 这个档案里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-b linuxfile1 linuxfile2 &gt;&gt; linuxfile3 把 linuxfile1 和 linuxfile2 的档案内容加上行号(空白行不加)之后将内容附加到linuxfile3 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 linuxfile1 的档案内容加上行号后输入 linuxfile2 这个档案里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-n linuxfile1 &gt; linuxfile2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 linuxfile1 和 linuxfile2 的档案内容加上行号(空白行不加)之后将内容附加到 linuxfile3 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-b linuxfile1 linuxfile2 &gt;&gt; linuxfile3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/dev/null &gt; /etc/test.txt 此为清空/etc/test.txt档案内容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 shell脚本中我们经常见到类似于cat &lt;&lt; EOF的语句，不熟悉的童鞋可能觉得很奇怪：EOF好像是文件的结束符，用在这里起到什么作用？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EOF是“end of file”，表示文本结束符。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1615" cy="3772535"/>
            <wp:effectExtent l="0" t="0" r="6985" b="698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60420" cy="1463040"/>
            <wp:effectExtent l="0" t="0" r="7620" b="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07815" cy="1310640"/>
            <wp:effectExtent l="0" t="0" r="6985" b="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42155" cy="3467100"/>
            <wp:effectExtent l="0" t="0" r="14605" b="762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85895" cy="1592580"/>
            <wp:effectExtent l="0" t="0" r="6985" b="762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03015" cy="1318260"/>
            <wp:effectExtent l="0" t="0" r="6985" b="762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8715" cy="2506980"/>
            <wp:effectExtent l="0" t="0" r="14605" b="762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2.10 more 命令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功能类似 cat ，cat 命令是将整个文件的内容从上到下显示在屏幕上。 more 命令会一页一页的显示，方便使用者逐页阅读，而最基本的指令就是按空白键（space）往下一页显示，按 b 键就会往回（back）一页显示，而且还有搜寻字串的功能 。more 命令从前向后读取文件，因此在启动时就加载整个文件。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（1）命令格式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[选项]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（2）常用参数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描述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从笫 n 行开始显示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定义屏幕大小为 n 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+/pattern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在每个档案显示前搜寻该字串（pattern），然后从该字串前两行之后开始显示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从顶部清屏，然后显示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提示“Press space to continue，’q’ to quiet”，禁用响铃功能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通过清除窗口而不是滚屏来对文件进行换页，与-c 选项相似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把连续的多个空行显示为一行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把文件内容中的下画线去掉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（3）常用操作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描述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输出当前行的行号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退出 more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向下滚动一屏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返回上一屏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9500" cy="1188720"/>
            <wp:effectExtent l="0" t="0" r="7620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3535" cy="2880360"/>
            <wp:effectExtent l="0" t="0" r="6985" b="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2.11 find命令详解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find命令格式：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  path  -option  【 -print 】  【 -exec   -ok   |xargs  |grep  】 【  command  {} \;  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find命令的参数：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1）path：要查找的目录路径。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 ~ 表示$HOME目录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  . 表示当前目录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  / 表示根目录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2）print：表示将结果输出到标准输出。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3）exec：对匹配的文件执行该参数所给出的shell命令。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形式为command {} \;，注意{}与\;之间有空格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4）ok：与exec作用相同，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区别在于，在执行命令之前，都会给出提示，让用户确认是否执行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5）|xargs  与exec作用相同 ，起承接作用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区别在于 |xargs 主要用于承接删除操作 ，而 -exec 都可用 如复制、移动、重命名等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6）options ：表示查找方式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options常用的有下选项：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-name   filename               #查找名为filename的文件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-perm                                #按执行权限来查找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-user    username             #按文件属主来查找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-group groupname            #按组来查找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-mtime   -n +n                   #按文件更改时间来查找文件，-n指n天以内，+n指n天以前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-atime    -n +n                   #按文件访问时间来查找文件，-n指n天以内，+n指n天以前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-ctime    -n +n                  #按文件创建时间来查找文件，-n指n天以内，+n指n天以前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-nogroup                          #查无有效属组的文件，即文件的属组在/etc/groups中不存在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-nouser                            #查无有效属主的文件，即文件的属主在/etc/passwd中不存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-type    b/d/c/p/l/f             #查是块设备、目录、字符设备、管道、符号链接、普通文件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-size      n[c]                    #查长度为n块[或n字节]的文件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-mount                            #查文件时不跨越文件系统mount点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-follow                            #如果遇到符号链接文件，就跟踪链接所指的文件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-prune                            #忽略某个目录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1、按名字查找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在当前目录及子目录中，查找大写字母开头的txt文件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find . -name '[A-Z]*.txt' -print 　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在/etc及其子目录中，查找host开头的文件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find /etc -name 'host*' -print 　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在$HOME目录及其子目录中，查找所有文件 　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find ~ -name '*' -print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在当前目录及子目录中，查找不是out开头的txt文件 　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find . -name "out*" -prune -o -name "*.txt" -print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2、按目录查找 　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在当前目录除aa之外的子目录内搜索 txt文件 　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find . -path "./aa" -prune -o -name "*.txt" -print 　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在当前目录及除aa和bb之外的子目录中查找txt文件 　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find . −path′./dir0′−o−path′./dir1′−path′./dir0′−o−path′./dir1′ -a -prune -o -name '*.txt' -print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2675" cy="701040"/>
            <wp:effectExtent l="0" t="0" r="1460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15535" cy="1569720"/>
            <wp:effectExtent l="0" t="0" r="698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73145"/>
            <wp:effectExtent l="0" t="0" r="4445" b="825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2.12 df命令概述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df命令作用是列出文件系统的整体磁盘空间使用情况。可以用来查看磁盘已被使用多少空间和还剩余多少空间。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df命令显示系统中包含每个文件名参数的磁盘使用情况，如果没有文件名参数，则显示所有当前已挂载文件系统的磁盘空间使用情况，参考示例1。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在默认情况下，磁盘空间是以1KB为单位进行显示的，但是，如果POSIXLY_CORRECT环境变量被设置为true，这种情况下默认使用512字节为单位显示。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df命令语法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[选项] [文件名]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-a：--all，显示所有的文件系统，包括虚拟文件系统，参考示例2。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-B：--block-size，指定单位大小。比如1k，1m等，参考示例3。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-h：--human-readable，以人们易读的GB、MB、KB等格式显示，参考示例4。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-H：--si，和-h参数一样，但是不是以1024，而是1000，即1k=1000，而不是1k=1024。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-i：--inodes，不用硬盘容量，而是以inode的数量来显示，参考示例5。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-k：以KB的容量显示各文件系统，相当于--block-size=1k。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-m：以KB的容量显示各文件系统，相当于--block-size=1m。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-l：--local，只显示本地文件系统。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--no-sync：在统计使用信息之前不调用sync命令(默认)。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-sync：在统计使用信息之前调用sync命令。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-P：--portability，使用POSIX格式显示，参考示例6。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-t：--type=TYPE，只显示指定类型的文件系统，参考示例7。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-T：--print-type，显示文件系统类型，参考示例8。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-x：--exclude-type=TYPE，不显示指定类型的文件系统。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--help：显示帮助信息。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--version：显示版本信息。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470150"/>
            <wp:effectExtent l="0" t="0" r="1905" b="139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输出结果列说明：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Filesystem：代表该文件系统时哪个分区，所以列出的是设备名称。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1K-blocks：说明下面的数字单位是1KB，可利用-h或-m来改变单位大小，也可以用-B来设置。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Used：已经使用的空间大小。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Available：剩余的空间大小。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Use%：磁盘使用率。如果使用率在90%以上时，就需要注意了，避免磁盘容量不足出现系统问题，尤其是对于文件内容增加较快的情况(如/home、/var/spool/mail等)。</w:t>
      </w:r>
    </w:p>
    <w:p>
      <w:pPr>
        <w:numPr>
          <w:ilvl w:val="0"/>
          <w:numId w:val="0"/>
        </w:numPr>
      </w:pPr>
      <w:r>
        <w:rPr>
          <w:rFonts w:hint="eastAsia"/>
        </w:rPr>
        <w:t>Mounted on：磁盘挂载的目录，即该磁盘挂载到了哪个目录下面。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5955" cy="861060"/>
            <wp:effectExtent l="0" t="0" r="14605" b="762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01900"/>
            <wp:effectExtent l="0" t="0" r="3810" b="1270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2.13 fsck修复文件系统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fsck（file system check）用来检查和维护不一致的文件系统。若系统掉电或磁盘发生问题，可利用fsck命令对文件系统进行检查。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fsck常见命令参数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-a：自动修复文件系统，不询问任何问题；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-A：依照/etc/fstab配置文件的内容，检查文件内所列的全部文件系统；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-N：不执行指令，仅列出实际执行会进行的动作；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-P：当搭配"-A"参数使用时，则会同时检查所有的文件系统；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-r：采用互动模式，在执行修复时询问问题，让用户得以确认并决定处理方式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-R：当搭配"-A"参数使用时，则会略过/目录的文件系统不予检查；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-s：依序执行检查作业，而非同时执行；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-t&lt;文件系统类型&gt;：指定要检查的文件系统类型；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-T：执行fsck指令时，不显示标题信息；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-V：显示指令执行过程。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55520"/>
            <wp:effectExtent l="0" t="0" r="14605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2.14创建文件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格式：touch文件名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范例：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1.touch newfile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创建一个名字为“newfile”的空白文件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Linux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文件管理系统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3.1 Linux mkfs 命令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Linux mkfs（英文全拼：make file system）命令用于在特定的分区上建立 linux 文件系统。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使用方式 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27955" cy="2392680"/>
            <wp:effectExtent l="0" t="0" r="1460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mkfs [-V] [-t fstype] [fs-options] filesys [blocks]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参数 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device ： 预备检查的硬盘分区，例如：/dev/sda1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-V : 详细显示模式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-t : 给定档案系统的型式，Linux 的预设值为 ext2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-c : 在制做档案系统前，检查该partition 是否有坏轨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-l bad_blocks_file : 将有坏轨的block资料加到 bad_blocks_file 里面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block : 给定 block 的大小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实例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在 /dev/hda5 上建一个 msdos 的档案系统，同时检查是否有坏轨存在，并且将过程详细列出来 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mkfs -V -t msdos -c /dev/hda5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将sda6分区格式化为ext3格式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mfks -t ext3 /dev/sda6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chmod（英文全拼：change mode）命令是控制用户对文件的权限的命令</w:t>
      </w:r>
    </w:p>
    <w:p>
      <w:pPr>
        <w:numPr>
          <w:ilvl w:val="0"/>
          <w:numId w:val="0"/>
        </w:numPr>
      </w:pPr>
      <w:r>
        <w:rPr>
          <w:rFonts w:hint="eastAsia"/>
        </w:rPr>
        <w:t>Linux/Unix 的文件调用权限分为三级 : 文件所有者（Owner）、用户组（Group）、其它用户（Other Users）。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0815" cy="3063240"/>
            <wp:effectExtent l="0" t="0" r="698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3.2 Linux文件的分类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在Linux系统中每一种文件的类型都用一个字符进行标识，主要有7种类型，可以简单的记忆为b、c、d、-、l、p、s每个字符所代表的的含义如下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3.3 Linux目录结构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在Linux学习（一）当中我们说过Linux有一个特点是，一切皆文件，所以目录也是一类特殊的文件。利用目录可以构成文件系统的分层属性结构。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Linux文件系统采用带链接的属性目录结构，即只有一个根目录，通常用“/”来表示，其中含有下级子目录或文件的信息；子目录中又可含有更下级的子目录或者文件的信息。这样一层一层延伸下去，构成一棵倒置的树，如下图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Linux系统的每个目录都有不同的功能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vim编写C++程序过程(以hello world为例)：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1、hello.cpp。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hello.cpp文件，并进入vim界面;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2、键入i，进入输入模式。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3、编写hello.cpp程序。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4、先按Esc键，退出输入模式；然后，按Shift+:键，进入命令模式。输入wq，保存并退出。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5、编译hello.cpp。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  5.2、对于C++程序：用g++ hello.cpp可编译。编译后，均生成a.out的可执行文件;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6、键入指令"./a.out"，运行程序。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7、在Terminal上显示"hello world"即成功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3035" cy="2339340"/>
            <wp:effectExtent l="0" t="0" r="14605" b="762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5180" cy="556260"/>
            <wp:effectExtent l="0" t="0" r="7620" b="762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四、实验体会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由于对VMware不够熟练，在安装过程中出现许多问题，在卸载与安装多次后才成功。后续又遇到root的问题，后来仔细观察终端才发现，Ubunto把root的密码与普通用户密码统一了起来。总之实验过程十分坎坷，但是最终还是完成了任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实验二</w:t>
      </w:r>
    </w:p>
    <w:p>
      <w:pPr>
        <w:numPr>
          <w:ilvl w:val="0"/>
          <w:numId w:val="4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实验目的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能够简单了解系统调用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实验内容</w:t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使用系统调用,用C或C++写一个程序,实现如下功能:从一个这件中读出数据，写入一个文件中。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要求: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具有良好的交互性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使用者可输入源文件和目的文件的路径和文件名。具有完善的语误处理机制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针对可能出现的各种错误,要有相应的错误提示输出,并作相应处理。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在Linux操作系统上调试并运行实验目的: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通过实验，加深对系统调用概念的理解,了解其实现机制以及使用方式。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通过在Linux操作系统上编写和词试简单程序,进一步熟悉Linux真,为近一步理解和学Linux,作系统的内核结构和核心机制作操作系维的使用:初步掌握linux环境下的C或C++编译和调试做准备。</w:t>
      </w:r>
      <w:bookmarkStart w:id="0" w:name="_GoBack"/>
      <w:bookmarkEnd w:id="0"/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4070985" cy="3460750"/>
            <wp:effectExtent l="0" t="0" r="13335" b="1397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055" cy="2232660"/>
            <wp:effectExtent l="0" t="0" r="6985" b="762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34DB4"/>
    <w:multiLevelType w:val="singleLevel"/>
    <w:tmpl w:val="06334DB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852EFC"/>
    <w:multiLevelType w:val="singleLevel"/>
    <w:tmpl w:val="24852E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69CC60C"/>
    <w:multiLevelType w:val="singleLevel"/>
    <w:tmpl w:val="369CC60C"/>
    <w:lvl w:ilvl="0" w:tentative="0">
      <w:start w:val="4"/>
      <w:numFmt w:val="decimal"/>
      <w:suff w:val="space"/>
      <w:lvlText w:val="%1."/>
      <w:lvlJc w:val="left"/>
    </w:lvl>
  </w:abstractNum>
  <w:abstractNum w:abstractNumId="3">
    <w:nsid w:val="43D92CF6"/>
    <w:multiLevelType w:val="singleLevel"/>
    <w:tmpl w:val="43D92CF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124341"/>
    <w:rsid w:val="00BC51B0"/>
    <w:rsid w:val="018838EA"/>
    <w:rsid w:val="04C41299"/>
    <w:rsid w:val="08593B95"/>
    <w:rsid w:val="0B8F431A"/>
    <w:rsid w:val="0F5F3A5D"/>
    <w:rsid w:val="148735A5"/>
    <w:rsid w:val="15910415"/>
    <w:rsid w:val="15EF5764"/>
    <w:rsid w:val="17197EE3"/>
    <w:rsid w:val="186F0BD1"/>
    <w:rsid w:val="197A1118"/>
    <w:rsid w:val="1B825D26"/>
    <w:rsid w:val="1B994027"/>
    <w:rsid w:val="1C867305"/>
    <w:rsid w:val="2264614B"/>
    <w:rsid w:val="28F15994"/>
    <w:rsid w:val="2B4E3164"/>
    <w:rsid w:val="323C12D9"/>
    <w:rsid w:val="34AB2DE0"/>
    <w:rsid w:val="35752D12"/>
    <w:rsid w:val="387B1483"/>
    <w:rsid w:val="3E381E6F"/>
    <w:rsid w:val="45161FE9"/>
    <w:rsid w:val="457C48A8"/>
    <w:rsid w:val="488A2342"/>
    <w:rsid w:val="51F37C1E"/>
    <w:rsid w:val="58931ADC"/>
    <w:rsid w:val="5C571E16"/>
    <w:rsid w:val="5D4712B9"/>
    <w:rsid w:val="610358AC"/>
    <w:rsid w:val="61D86823"/>
    <w:rsid w:val="64CC20CC"/>
    <w:rsid w:val="6ABA723B"/>
    <w:rsid w:val="6ABB660D"/>
    <w:rsid w:val="6CFA62E6"/>
    <w:rsid w:val="6D005D61"/>
    <w:rsid w:val="6D535020"/>
    <w:rsid w:val="6E9B1CA5"/>
    <w:rsid w:val="720650D2"/>
    <w:rsid w:val="740852E8"/>
    <w:rsid w:val="74F72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2021-03-28T07:59:00Z</dcterms:created>
  <dc:creator>永燃的瞳术师</dc:creator>
  <cp:lastModifiedBy>永燃的瞳术师</cp:lastModifiedBy>
  <dcterms:modified xsi:type="dcterms:W3CDTF">2021-04-03T13:43:01Z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 linkTarget="0">
    <vt:lpwstr>6</vt:lpwstr>
  </property>
</Properties>
</file>